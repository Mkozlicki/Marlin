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95A2E" w14:textId="77777777" w:rsidR="00436A0A" w:rsidRDefault="006069BD">
      <w:r>
        <w:t>Mapei ZAPRAWA WYRÓWNUJĄCA EXTRA</w:t>
      </w:r>
    </w:p>
    <w:p w14:paraId="52154F35" w14:textId="77777777" w:rsidR="00436A0A" w:rsidRDefault="006069BD">
      <w:r>
        <w:rPr>
          <w:noProof/>
        </w:rPr>
        <w:drawing>
          <wp:inline distT="0" distB="0" distL="0" distR="0" wp14:anchorId="14AE5532" wp14:editId="7F071123">
            <wp:extent cx="1452003" cy="2107125"/>
            <wp:effectExtent l="0" t="0" r="0" b="7425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2003" cy="2107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8C7C73" w14:textId="77777777" w:rsidR="00436A0A" w:rsidRDefault="006069BD">
      <w:r>
        <w:t>1 paleta około 50 worków</w:t>
      </w:r>
    </w:p>
    <w:p w14:paraId="268EF33D" w14:textId="77777777" w:rsidR="00436A0A" w:rsidRDefault="006069BD">
      <w:r>
        <w:t>Cena za worek – około 21 zł</w:t>
      </w:r>
    </w:p>
    <w:p w14:paraId="55162C1F" w14:textId="5ACC56C7" w:rsidR="00436A0A" w:rsidRDefault="006069BD">
      <w:pPr>
        <w:rPr>
          <w:rStyle w:val="Hipercze"/>
        </w:rPr>
      </w:pPr>
      <w:hyperlink r:id="rId7" w:history="1">
        <w:r>
          <w:rPr>
            <w:rStyle w:val="Hipercze"/>
          </w:rPr>
          <w:t>https://www.castorama.pl/zaprawa-wyrownujaca-buildfix-25-kg-id-8262.html?store=8014</w:t>
        </w:r>
      </w:hyperlink>
    </w:p>
    <w:p w14:paraId="6C29FAC4" w14:textId="21860F51" w:rsidR="00114604" w:rsidRPr="00114604" w:rsidRDefault="00114604">
      <w:pPr>
        <w:rPr>
          <w:rStyle w:val="Hipercze"/>
          <w:color w:val="auto"/>
          <w:u w:val="none"/>
        </w:rPr>
      </w:pPr>
    </w:p>
    <w:p w14:paraId="2F064F4C" w14:textId="14A0E593" w:rsidR="00114604" w:rsidRDefault="00114604">
      <w:pPr>
        <w:rPr>
          <w:rStyle w:val="Hipercze"/>
          <w:color w:val="auto"/>
          <w:u w:val="none"/>
        </w:rPr>
      </w:pPr>
      <w:r w:rsidRPr="00114604">
        <w:rPr>
          <w:rStyle w:val="Hipercze"/>
          <w:color w:val="auto"/>
          <w:u w:val="none"/>
        </w:rPr>
        <w:t xml:space="preserve">Dysze do </w:t>
      </w:r>
      <w:r>
        <w:rPr>
          <w:rStyle w:val="Hipercze"/>
          <w:color w:val="auto"/>
          <w:u w:val="none"/>
        </w:rPr>
        <w:t>testów</w:t>
      </w:r>
      <w:r w:rsidR="0031195E">
        <w:rPr>
          <w:rStyle w:val="Hipercze"/>
          <w:color w:val="auto"/>
          <w:u w:val="none"/>
        </w:rPr>
        <w:t xml:space="preserve"> + nowe Nakrętki dociskowe</w:t>
      </w:r>
      <w:r w:rsidR="005A0111">
        <w:rPr>
          <w:rStyle w:val="Hipercze"/>
          <w:color w:val="auto"/>
          <w:u w:val="none"/>
        </w:rPr>
        <w:t xml:space="preserve"> (skręcane)</w:t>
      </w:r>
    </w:p>
    <w:p w14:paraId="7031C264" w14:textId="2ED14064" w:rsidR="00114604" w:rsidRDefault="00114604">
      <w:r>
        <w:rPr>
          <w:noProof/>
        </w:rPr>
        <w:drawing>
          <wp:inline distT="0" distB="0" distL="0" distR="0" wp14:anchorId="5F2F7DD1" wp14:editId="7BD8CF41">
            <wp:extent cx="5760720" cy="165481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11F6C" w14:paraId="7BA783CC" w14:textId="77777777" w:rsidTr="00811F6C">
        <w:tc>
          <w:tcPr>
            <w:tcW w:w="2265" w:type="dxa"/>
          </w:tcPr>
          <w:p w14:paraId="1C098AEA" w14:textId="587465DB" w:rsidR="00811F6C" w:rsidRDefault="002E1CE7">
            <w:r>
              <w:t>Ściana</w:t>
            </w:r>
          </w:p>
        </w:tc>
        <w:tc>
          <w:tcPr>
            <w:tcW w:w="2265" w:type="dxa"/>
          </w:tcPr>
          <w:p w14:paraId="35230102" w14:textId="77777777" w:rsidR="00811F6C" w:rsidRDefault="00811F6C"/>
        </w:tc>
        <w:tc>
          <w:tcPr>
            <w:tcW w:w="2266" w:type="dxa"/>
          </w:tcPr>
          <w:p w14:paraId="1AEA86F1" w14:textId="2F6996C2" w:rsidR="00811F6C" w:rsidRDefault="00811F6C">
            <w:r>
              <w:t>Spirala</w:t>
            </w:r>
          </w:p>
        </w:tc>
        <w:tc>
          <w:tcPr>
            <w:tcW w:w="2266" w:type="dxa"/>
          </w:tcPr>
          <w:p w14:paraId="32477D87" w14:textId="77777777" w:rsidR="00811F6C" w:rsidRDefault="00811F6C"/>
        </w:tc>
      </w:tr>
    </w:tbl>
    <w:p w14:paraId="2C9FFC2B" w14:textId="77777777" w:rsidR="00811F6C" w:rsidRPr="00114604" w:rsidRDefault="00811F6C"/>
    <w:p w14:paraId="4EA78D9C" w14:textId="611A5757" w:rsidR="00436A0A" w:rsidRDefault="006F6BBB">
      <w:r>
        <w:rPr>
          <w:noProof/>
        </w:rPr>
        <w:drawing>
          <wp:inline distT="0" distB="0" distL="0" distR="0" wp14:anchorId="3E52B684" wp14:editId="53E81E47">
            <wp:extent cx="1857375" cy="1823329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1590" cy="18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9DB0" w14:textId="68CF5728" w:rsidR="00283DED" w:rsidRDefault="00283DED"/>
    <w:p w14:paraId="754F7AC9" w14:textId="3405177E" w:rsidR="00283DED" w:rsidRDefault="00283DED">
      <w:r>
        <w:t>G-kody</w:t>
      </w:r>
    </w:p>
    <w:p w14:paraId="4263194F" w14:textId="3D7CB6A4" w:rsidR="00283DED" w:rsidRDefault="00283DED">
      <w:r>
        <w:t>Platforma 1.5 x 2 m, 4 szt.</w:t>
      </w:r>
    </w:p>
    <w:p w14:paraId="7477862B" w14:textId="55DE5703" w:rsidR="00283DED" w:rsidRDefault="00283DED"/>
    <w:p w14:paraId="4DBCDEC9" w14:textId="61BBB6E9" w:rsidR="00474FB8" w:rsidRDefault="00474FB8"/>
    <w:p w14:paraId="7964E614" w14:textId="2EDB7A83" w:rsidR="00474FB8" w:rsidRDefault="00474FB8"/>
    <w:p w14:paraId="34F7C723" w14:textId="77777777" w:rsidR="00474FB8" w:rsidRDefault="00474FB8"/>
    <w:p w14:paraId="4070C974" w14:textId="50932B9A" w:rsidR="006518AA" w:rsidRDefault="00A44DEF">
      <w:r>
        <w:t xml:space="preserve">Ściana </w:t>
      </w:r>
      <w:r w:rsidR="006518AA">
        <w:t xml:space="preserve">(G-kod: </w:t>
      </w:r>
      <w:r w:rsidR="006518AA" w:rsidRPr="006518AA">
        <w:rPr>
          <w:b/>
          <w:bCs/>
          <w:i/>
          <w:iCs/>
        </w:rPr>
        <w:t>sciana_10_warstw_G91.txt</w:t>
      </w:r>
      <w:r w:rsidR="006518AA">
        <w:t>)</w:t>
      </w:r>
    </w:p>
    <w:p w14:paraId="50B092CC" w14:textId="6CC443FA" w:rsidR="00A44DEF" w:rsidRDefault="00A44DEF">
      <w:r>
        <w:t>– warstwa 1</w:t>
      </w:r>
    </w:p>
    <w:p w14:paraId="6D4546BF" w14:textId="2307F342" w:rsidR="00A44DEF" w:rsidRDefault="00AE1A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BEB9E5" wp14:editId="030BF516">
                <wp:simplePos x="0" y="0"/>
                <wp:positionH relativeFrom="column">
                  <wp:posOffset>293675</wp:posOffset>
                </wp:positionH>
                <wp:positionV relativeFrom="paragraph">
                  <wp:posOffset>3585226</wp:posOffset>
                </wp:positionV>
                <wp:extent cx="386072" cy="219075"/>
                <wp:effectExtent l="0" t="19050" r="33655" b="47625"/>
                <wp:wrapNone/>
                <wp:docPr id="5" name="Strzałka: w praw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72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D5AF0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: w prawo 5" o:spid="_x0000_s1026" type="#_x0000_t13" style="position:absolute;margin-left:23.1pt;margin-top:282.3pt;width:30.4pt;height:1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" adj="15472" fillcolor="#4472c4 [3204]" strokecolor="#1f3763 [1604]" strokeweight="1pt"/>
            </w:pict>
          </mc:Fallback>
        </mc:AlternateContent>
      </w:r>
      <w:r w:rsidR="00A44DEF">
        <w:rPr>
          <w:noProof/>
        </w:rPr>
        <w:drawing>
          <wp:inline distT="0" distB="0" distL="0" distR="0" wp14:anchorId="21414E6C" wp14:editId="68BA56B9">
            <wp:extent cx="5760720" cy="4056380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E6E" w14:textId="540A1B0B" w:rsidR="00283DED" w:rsidRPr="00114604" w:rsidRDefault="00283DED"/>
    <w:p w14:paraId="0CF0662D" w14:textId="18196400" w:rsidR="00436A0A" w:rsidRDefault="00026B62">
      <w:r>
        <w:t xml:space="preserve">- </w:t>
      </w:r>
      <w:r w:rsidR="00A11AD3">
        <w:t>warstwa 2</w:t>
      </w:r>
    </w:p>
    <w:p w14:paraId="569F14C5" w14:textId="21CFEA7D" w:rsidR="00A11AD3" w:rsidRDefault="00A11A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EC4EF" wp14:editId="564B5D7E">
                <wp:simplePos x="0" y="0"/>
                <wp:positionH relativeFrom="column">
                  <wp:posOffset>3459531</wp:posOffset>
                </wp:positionH>
                <wp:positionV relativeFrom="paragraph">
                  <wp:posOffset>331470</wp:posOffset>
                </wp:positionV>
                <wp:extent cx="267729" cy="156172"/>
                <wp:effectExtent l="0" t="1270" r="36195" b="36195"/>
                <wp:wrapNone/>
                <wp:docPr id="7" name="Strzałka: w praw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729" cy="1561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E5B5" id="Strzałka: w prawo 7" o:spid="_x0000_s1026" type="#_x0000_t13" style="position:absolute;margin-left:272.4pt;margin-top:26.1pt;width:21.1pt;height:12.3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" adj="153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0F0F2" wp14:editId="4BAE0D00">
            <wp:extent cx="5760720" cy="40659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AD3">
        <w:rPr>
          <w:noProof/>
        </w:rPr>
        <w:t xml:space="preserve"> </w:t>
      </w:r>
    </w:p>
    <w:p w14:paraId="4CF6D81A" w14:textId="104F5A1D" w:rsidR="00A11AD3" w:rsidRDefault="00A11AD3"/>
    <w:p w14:paraId="57F97551" w14:textId="60E719E0" w:rsidR="00A90E31" w:rsidRDefault="00A90E31">
      <w:r>
        <w:t>Wzorek</w:t>
      </w:r>
      <w:r w:rsidR="003A15C0">
        <w:t xml:space="preserve"> </w:t>
      </w:r>
      <w:r w:rsidR="003A15C0">
        <w:t>(G-kod:)</w:t>
      </w:r>
    </w:p>
    <w:p w14:paraId="1CD88C34" w14:textId="3F82F6F1" w:rsidR="003F6921" w:rsidRDefault="00424121">
      <w:r>
        <w:t>Warstwa 1</w:t>
      </w:r>
    </w:p>
    <w:p w14:paraId="1E4848CE" w14:textId="0C40F2F7" w:rsidR="00424121" w:rsidRDefault="00BC573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37EB3" wp14:editId="0CC4B877">
                <wp:simplePos x="0" y="0"/>
                <wp:positionH relativeFrom="column">
                  <wp:posOffset>-67945</wp:posOffset>
                </wp:positionH>
                <wp:positionV relativeFrom="paragraph">
                  <wp:posOffset>3427953</wp:posOffset>
                </wp:positionV>
                <wp:extent cx="386072" cy="219075"/>
                <wp:effectExtent l="0" t="19050" r="33655" b="47625"/>
                <wp:wrapNone/>
                <wp:docPr id="11" name="Strzałka: w praw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72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B8DF6" id="Strzałka: w prawo 11" o:spid="_x0000_s1026" type="#_x0000_t13" style="position:absolute;margin-left:-5.35pt;margin-top:269.9pt;width:30.4pt;height:1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" adj="15472" fillcolor="#4472c4 [3204]" strokecolor="#1f3763 [1604]" strokeweight="1pt"/>
            </w:pict>
          </mc:Fallback>
        </mc:AlternateContent>
      </w:r>
      <w:r w:rsidR="00424121">
        <w:rPr>
          <w:noProof/>
        </w:rPr>
        <w:drawing>
          <wp:inline distT="0" distB="0" distL="0" distR="0" wp14:anchorId="4A77A086" wp14:editId="772CFE4B">
            <wp:extent cx="5130140" cy="3899065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541" cy="39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9A2" w14:textId="77777777" w:rsidR="00424121" w:rsidRDefault="00424121"/>
    <w:p w14:paraId="5AD99673" w14:textId="584E854E" w:rsidR="00424121" w:rsidRDefault="00424121">
      <w:r>
        <w:t>Warstwa 2</w:t>
      </w:r>
    </w:p>
    <w:p w14:paraId="14EE8615" w14:textId="1131DAC4" w:rsidR="00424121" w:rsidRDefault="00BC57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3011D7" wp14:editId="519C65F3">
                <wp:simplePos x="0" y="0"/>
                <wp:positionH relativeFrom="column">
                  <wp:posOffset>2562860</wp:posOffset>
                </wp:positionH>
                <wp:positionV relativeFrom="paragraph">
                  <wp:posOffset>1836479</wp:posOffset>
                </wp:positionV>
                <wp:extent cx="386072" cy="219075"/>
                <wp:effectExtent l="26035" t="0" r="40640" b="40640"/>
                <wp:wrapNone/>
                <wp:docPr id="12" name="Strzałka: w praw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6072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E890A" id="Strzałka: w prawo 12" o:spid="_x0000_s1026" type="#_x0000_t13" style="position:absolute;margin-left:201.8pt;margin-top:144.6pt;width:30.4pt;height:17.25pt;rotation:9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" adj="15472" fillcolor="#4472c4 [3204]" strokecolor="#1f3763 [1604]" strokeweight="1pt"/>
            </w:pict>
          </mc:Fallback>
        </mc:AlternateContent>
      </w:r>
      <w:r w:rsidR="00FE5C27">
        <w:rPr>
          <w:noProof/>
        </w:rPr>
        <w:drawing>
          <wp:inline distT="0" distB="0" distL="0" distR="0" wp14:anchorId="623D8896" wp14:editId="6DFC7861">
            <wp:extent cx="5760720" cy="43764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2787" w14:textId="77777777" w:rsidR="00424121" w:rsidRDefault="00424121"/>
    <w:p w14:paraId="4CF02076" w14:textId="01739B2C" w:rsidR="00424121" w:rsidRDefault="00424121">
      <w:r>
        <w:t>Warstwa 3</w:t>
      </w:r>
    </w:p>
    <w:p w14:paraId="020A318A" w14:textId="4B148E9F" w:rsidR="0031195E" w:rsidRDefault="00BC573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3E70D4" wp14:editId="49D78472">
                <wp:simplePos x="0" y="0"/>
                <wp:positionH relativeFrom="column">
                  <wp:posOffset>2562859</wp:posOffset>
                </wp:positionH>
                <wp:positionV relativeFrom="paragraph">
                  <wp:posOffset>2207260</wp:posOffset>
                </wp:positionV>
                <wp:extent cx="224206" cy="152042"/>
                <wp:effectExtent l="19050" t="19050" r="0" b="57785"/>
                <wp:wrapNone/>
                <wp:docPr id="13" name="Strzałka: w praw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213">
                          <a:off x="0" y="0"/>
                          <a:ext cx="224206" cy="1520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CE05" id="Strzałka: w prawo 13" o:spid="_x0000_s1026" type="#_x0000_t13" style="position:absolute;margin-left:201.8pt;margin-top:173.8pt;width:17.65pt;height:11.95pt;rotation:-2913935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" adj="14276" fillcolor="#4472c4 [3204]" strokecolor="#1f3763 [1604]" strokeweight="1pt"/>
            </w:pict>
          </mc:Fallback>
        </mc:AlternateContent>
      </w:r>
      <w:r w:rsidR="00FE5C27">
        <w:rPr>
          <w:noProof/>
        </w:rPr>
        <w:drawing>
          <wp:inline distT="0" distB="0" distL="0" distR="0" wp14:anchorId="18AA8672" wp14:editId="73CDF26A">
            <wp:extent cx="5760720" cy="435165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903D" w14:textId="77777777" w:rsidR="0031195E" w:rsidRPr="00114604" w:rsidRDefault="0031195E"/>
    <w:p w14:paraId="7D8C9147" w14:textId="7391745E" w:rsidR="00436A0A" w:rsidRDefault="00C87C94">
      <w:r>
        <w:lastRenderedPageBreak/>
        <w:t>Wzorek</w:t>
      </w:r>
    </w:p>
    <w:p w14:paraId="2E2A26B9" w14:textId="12BF4463" w:rsidR="004A5FED" w:rsidRDefault="004A5FED">
      <w:proofErr w:type="spellStart"/>
      <w:r>
        <w:t>ABViewer</w:t>
      </w:r>
      <w:proofErr w:type="spellEnd"/>
    </w:p>
    <w:p w14:paraId="452DC8E0" w14:textId="29944DEA" w:rsidR="00C87C94" w:rsidRDefault="00C87C94">
      <w:r>
        <w:rPr>
          <w:noProof/>
        </w:rPr>
        <w:drawing>
          <wp:inline distT="0" distB="0" distL="0" distR="0" wp14:anchorId="135730FC" wp14:editId="0642DD7A">
            <wp:extent cx="5760720" cy="43891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90F" w14:textId="27B476E5" w:rsidR="00653A2E" w:rsidRDefault="00653A2E">
      <w:pPr>
        <w:suppressAutoHyphens w:val="0"/>
      </w:pPr>
      <w:r>
        <w:br w:type="page"/>
      </w:r>
    </w:p>
    <w:p w14:paraId="13E7C850" w14:textId="419127C3" w:rsidR="004A5FED" w:rsidRDefault="00382192">
      <w:proofErr w:type="spellStart"/>
      <w:r>
        <w:lastRenderedPageBreak/>
        <w:t>Koniczynka_duza</w:t>
      </w:r>
      <w:proofErr w:type="spellEnd"/>
      <w:r w:rsidR="007D44DC">
        <w:t xml:space="preserve"> ()</w:t>
      </w:r>
    </w:p>
    <w:p w14:paraId="659E6EA2" w14:textId="18302424" w:rsidR="00653A2E" w:rsidRDefault="00653A2E">
      <w:r w:rsidRPr="00653A2E">
        <w:t>GUI_3D_concrete_line_v_2.m</w:t>
      </w:r>
    </w:p>
    <w:p w14:paraId="09E7261D" w14:textId="6C6734D4" w:rsidR="00653A2E" w:rsidRDefault="00653A2E">
      <w:r w:rsidRPr="00653A2E">
        <w:t>Gcodu_generator_method_1_TW.m</w:t>
      </w:r>
    </w:p>
    <w:p w14:paraId="4E628FAB" w14:textId="035C4856" w:rsidR="00653A2E" w:rsidRDefault="00653A2E">
      <w:r w:rsidRPr="00653A2E">
        <w:t>generator_from_G90_to_G91.m</w:t>
      </w:r>
    </w:p>
    <w:p w14:paraId="4284BAFB" w14:textId="351FBC60" w:rsidR="00382192" w:rsidRDefault="00382192">
      <w:r>
        <w:rPr>
          <w:noProof/>
        </w:rPr>
        <w:drawing>
          <wp:inline distT="0" distB="0" distL="0" distR="0" wp14:anchorId="6F1521AC" wp14:editId="6D496E77">
            <wp:extent cx="5760720" cy="382651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D25" w14:textId="5ED7D61E" w:rsidR="00382192" w:rsidRDefault="00382192">
      <w:r>
        <w:rPr>
          <w:noProof/>
        </w:rPr>
        <w:lastRenderedPageBreak/>
        <w:drawing>
          <wp:inline distT="0" distB="0" distL="0" distR="0" wp14:anchorId="193E32FD" wp14:editId="73C3E62D">
            <wp:extent cx="5760720" cy="82562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D55" w14:textId="77777777" w:rsidR="004A5FED" w:rsidRDefault="004A5FED"/>
    <w:sectPr w:rsidR="004A5FED" w:rsidSect="00474FB8">
      <w:pgSz w:w="11906" w:h="16838"/>
      <w:pgMar w:top="709" w:right="1417" w:bottom="851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DD4AD" w14:textId="77777777" w:rsidR="006069BD" w:rsidRDefault="006069BD">
      <w:pPr>
        <w:spacing w:after="0" w:line="240" w:lineRule="auto"/>
      </w:pPr>
      <w:r>
        <w:separator/>
      </w:r>
    </w:p>
  </w:endnote>
  <w:endnote w:type="continuationSeparator" w:id="0">
    <w:p w14:paraId="1A069FF9" w14:textId="77777777" w:rsidR="006069BD" w:rsidRDefault="0060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4B8CC" w14:textId="77777777" w:rsidR="006069BD" w:rsidRDefault="006069B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1DA0910" w14:textId="77777777" w:rsidR="006069BD" w:rsidRDefault="006069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36A0A"/>
    <w:rsid w:val="00026B62"/>
    <w:rsid w:val="00040087"/>
    <w:rsid w:val="00114604"/>
    <w:rsid w:val="00252BE3"/>
    <w:rsid w:val="00261968"/>
    <w:rsid w:val="00283DED"/>
    <w:rsid w:val="002E1CE7"/>
    <w:rsid w:val="0031195E"/>
    <w:rsid w:val="00350F02"/>
    <w:rsid w:val="00382192"/>
    <w:rsid w:val="003A15C0"/>
    <w:rsid w:val="003F6921"/>
    <w:rsid w:val="00424121"/>
    <w:rsid w:val="00436A0A"/>
    <w:rsid w:val="00474FB8"/>
    <w:rsid w:val="004A5FED"/>
    <w:rsid w:val="00563DDE"/>
    <w:rsid w:val="005A0111"/>
    <w:rsid w:val="006069BD"/>
    <w:rsid w:val="006518AA"/>
    <w:rsid w:val="00653A2E"/>
    <w:rsid w:val="00675A4C"/>
    <w:rsid w:val="006F6BBB"/>
    <w:rsid w:val="007D44DC"/>
    <w:rsid w:val="00811F6C"/>
    <w:rsid w:val="00A11AD3"/>
    <w:rsid w:val="00A44DEF"/>
    <w:rsid w:val="00A90E31"/>
    <w:rsid w:val="00AE1AD0"/>
    <w:rsid w:val="00BC573E"/>
    <w:rsid w:val="00C87C94"/>
    <w:rsid w:val="00D92F8C"/>
    <w:rsid w:val="00DC1321"/>
    <w:rsid w:val="00E135CD"/>
    <w:rsid w:val="00E8505E"/>
    <w:rsid w:val="00FE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8AFBC"/>
  <w15:docId w15:val="{1F45872E-A7F3-4EEB-A735-E682AAF0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l-PL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rPr>
      <w:color w:val="0563C1"/>
      <w:u w:val="single"/>
    </w:rPr>
  </w:style>
  <w:style w:type="character" w:styleId="Nierozpoznanawzmianka">
    <w:name w:val="Unresolved Mention"/>
    <w:basedOn w:val="Domylnaczcionkaakapitu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811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astorama.pl/zaprawa-wyrownujaca-buildfix-25-kg-id-8262.html?store=801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92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Hoffmann</dc:creator>
  <dc:description/>
  <cp:lastModifiedBy>Marcin Hoffmann</cp:lastModifiedBy>
  <cp:revision>35</cp:revision>
  <dcterms:created xsi:type="dcterms:W3CDTF">2022-03-22T10:05:00Z</dcterms:created>
  <dcterms:modified xsi:type="dcterms:W3CDTF">2022-03-22T14:05:00Z</dcterms:modified>
</cp:coreProperties>
</file>